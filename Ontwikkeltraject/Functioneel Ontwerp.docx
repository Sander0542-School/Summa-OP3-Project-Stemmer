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  <w:bookmarkStart w:id="0" w:name="_GoBack"/>
          <w:bookmarkEnd w:id="0"/>
        </w:p>
        <w:p w:rsidR="00F10AAD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507486765" w:history="1">
            <w:r w:rsidR="00F10AAD" w:rsidRPr="00EE2790">
              <w:rPr>
                <w:rStyle w:val="Hyperlink"/>
                <w:noProof/>
              </w:rPr>
              <w:t>1.</w:t>
            </w:r>
            <w:r w:rsidR="00F10AA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F10AAD" w:rsidRPr="00EE2790">
              <w:rPr>
                <w:rStyle w:val="Hyperlink"/>
                <w:noProof/>
              </w:rPr>
              <w:t>Inleiding</w:t>
            </w:r>
            <w:r w:rsidR="00F10AAD">
              <w:rPr>
                <w:noProof/>
                <w:webHidden/>
              </w:rPr>
              <w:tab/>
            </w:r>
            <w:r w:rsidR="00F10AAD">
              <w:rPr>
                <w:noProof/>
                <w:webHidden/>
              </w:rPr>
              <w:fldChar w:fldCharType="begin"/>
            </w:r>
            <w:r w:rsidR="00F10AAD">
              <w:rPr>
                <w:noProof/>
                <w:webHidden/>
              </w:rPr>
              <w:instrText xml:space="preserve"> PAGEREF _Toc507486765 \h </w:instrText>
            </w:r>
            <w:r w:rsidR="00F10AAD">
              <w:rPr>
                <w:noProof/>
                <w:webHidden/>
              </w:rPr>
            </w:r>
            <w:r w:rsidR="00F10AAD">
              <w:rPr>
                <w:noProof/>
                <w:webHidden/>
              </w:rPr>
              <w:fldChar w:fldCharType="separate"/>
            </w:r>
            <w:r w:rsidR="00F10AAD">
              <w:rPr>
                <w:noProof/>
                <w:webHidden/>
              </w:rPr>
              <w:t>3</w:t>
            </w:r>
            <w:r w:rsidR="00F10AAD"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66" w:history="1">
            <w:r w:rsidRPr="00EE279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507486767" w:history="1">
            <w:r w:rsidRPr="00EE279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MOSCOW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507486768" w:history="1">
            <w:r w:rsidRPr="00EE279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Use Case Webpagina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507486769" w:history="1">
            <w:r w:rsidRPr="00EE279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Use Case WPF-applicatie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70" w:history="1">
            <w:r w:rsidRPr="00EE279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507486771" w:history="1">
            <w:r w:rsidRPr="00EE279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FlowChart Webpagina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507486772" w:history="1">
            <w:r w:rsidRPr="00EE279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FlowChart WPF-applicatie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73" w:history="1">
            <w:r w:rsidRPr="00EE279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Gebruikersschermen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74" w:history="1">
            <w:r w:rsidRPr="00EE279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75" w:history="1">
            <w:r w:rsidRPr="00EE279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Formulierontwerp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AAD" w:rsidRDefault="00F10AAD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507486776" w:history="1">
            <w:r w:rsidRPr="00EE279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Pr="00EE2790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_Toc507486776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1" w:name="_Toc449083612"/>
      <w:bookmarkStart w:id="2" w:name="_Toc507486765"/>
      <w:r w:rsidRPr="008D48A3">
        <w:rPr>
          <w:szCs w:val="36"/>
        </w:rPr>
        <w:lastRenderedPageBreak/>
        <w:t>Inleiding</w:t>
      </w:r>
      <w:bookmarkEnd w:id="1"/>
      <w:bookmarkEnd w:id="2"/>
    </w:p>
    <w:p w:rsidR="006B0BAA" w:rsidRPr="00A9244E" w:rsidRDefault="00304F02" w:rsidP="00304F02">
      <w:pPr>
        <w:rPr>
          <w:i/>
        </w:rPr>
      </w:pPr>
      <w:r w:rsidRPr="00153276">
        <w:t>In dit ontwerp vind je een overzicht van de functionaliteiten waaraan de applicatie moet voldoen</w:t>
      </w:r>
      <w:r w:rsidRPr="00A9244E">
        <w:rPr>
          <w:i/>
        </w:rPr>
        <w:t>.</w:t>
      </w:r>
      <w:r w:rsidR="00A9244E">
        <w:rPr>
          <w:i/>
        </w:rPr>
        <w:t xml:space="preserve"> </w:t>
      </w:r>
      <w:r w:rsidR="007F0F63">
        <w:t xml:space="preserve">We hebben alles in verschillende hoofdstukken in gedeeld. </w:t>
      </w:r>
      <w:r w:rsidR="00153276">
        <w:t>Hoofdstuk 2 gaan over de functionaliteiten. In hoofdstuk 3 hebben de flowcharts staan</w:t>
      </w:r>
      <w:r w:rsidR="009E5FE2">
        <w:t>.</w:t>
      </w:r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3" w:name="_Toc435780368"/>
      <w:bookmarkStart w:id="4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5" w:name="_Toc507486766"/>
      <w:r w:rsidRPr="008D48A3">
        <w:rPr>
          <w:szCs w:val="36"/>
        </w:rPr>
        <w:lastRenderedPageBreak/>
        <w:t>Functionaliteiten</w:t>
      </w:r>
      <w:bookmarkEnd w:id="3"/>
      <w:bookmarkEnd w:id="4"/>
      <w:bookmarkEnd w:id="5"/>
    </w:p>
    <w:p w:rsidR="004D0F72" w:rsidRDefault="004D0F72" w:rsidP="004D0F72">
      <w:pPr>
        <w:pStyle w:val="Kop2"/>
        <w:numPr>
          <w:ilvl w:val="0"/>
          <w:numId w:val="0"/>
        </w:numPr>
      </w:pPr>
    </w:p>
    <w:p w:rsidR="004D0F72" w:rsidRDefault="004D0F72" w:rsidP="000445FB">
      <w:pPr>
        <w:pStyle w:val="Kop2"/>
      </w:pPr>
      <w:bookmarkStart w:id="6" w:name="_Toc507486767"/>
      <w:r>
        <w:t>MOSCOW</w:t>
      </w:r>
      <w:bookmarkEnd w:id="6"/>
    </w:p>
    <w:p w:rsidR="00647030" w:rsidRPr="00647030" w:rsidRDefault="00647030" w:rsidP="00647030">
      <w:pPr>
        <w:rPr>
          <w:lang w:eastAsia="nl-NL"/>
        </w:rPr>
      </w:pPr>
    </w:p>
    <w:p w:rsidR="00A86331" w:rsidRDefault="004D0F72" w:rsidP="004D0F72">
      <w:pPr>
        <w:rPr>
          <w:lang w:val="en-US"/>
        </w:rPr>
      </w:pPr>
      <w:r w:rsidRPr="004D0F72">
        <w:rPr>
          <w:lang w:val="en-US"/>
        </w:rPr>
        <w:t>Must have</w:t>
      </w:r>
    </w:p>
    <w:p w:rsidR="00647030" w:rsidRDefault="00A86331" w:rsidP="004D0F72">
      <w:pPr>
        <w:pStyle w:val="Lijstalinea"/>
        <w:numPr>
          <w:ilvl w:val="0"/>
          <w:numId w:val="11"/>
        </w:numPr>
        <w:rPr>
          <w:lang w:val="en-US"/>
        </w:rPr>
      </w:pPr>
      <w:r w:rsidRPr="00A86331">
        <w:rPr>
          <w:lang w:val="en-US"/>
        </w:rPr>
        <w:t>Login</w:t>
      </w:r>
    </w:p>
    <w:p w:rsidR="00A86331" w:rsidRDefault="00062EEC" w:rsidP="004D0F72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Stemsysteem</w:t>
      </w:r>
      <w:proofErr w:type="spellEnd"/>
    </w:p>
    <w:p w:rsidR="00062EEC" w:rsidRPr="00062EEC" w:rsidRDefault="00062EEC" w:rsidP="00062EEC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Resultaten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bekijken</w:t>
      </w:r>
      <w:proofErr w:type="spellEnd"/>
    </w:p>
    <w:p w:rsidR="004D0F72" w:rsidRDefault="004D0F72" w:rsidP="004D0F72">
      <w:pPr>
        <w:rPr>
          <w:lang w:val="en-US"/>
        </w:rPr>
      </w:pPr>
      <w:r w:rsidRPr="004D0F72">
        <w:rPr>
          <w:lang w:val="en-US"/>
        </w:rPr>
        <w:t>Should have</w:t>
      </w:r>
    </w:p>
    <w:p w:rsidR="00647030" w:rsidRPr="00A86331" w:rsidRDefault="00647030" w:rsidP="00A86331">
      <w:pPr>
        <w:pStyle w:val="Lijstalinea"/>
        <w:numPr>
          <w:ilvl w:val="0"/>
          <w:numId w:val="10"/>
        </w:numPr>
        <w:rPr>
          <w:lang w:val="en-US"/>
        </w:rPr>
      </w:pPr>
    </w:p>
    <w:p w:rsidR="004D0F72" w:rsidRDefault="004D0F72" w:rsidP="004D0F72">
      <w:pPr>
        <w:rPr>
          <w:lang w:val="en-US"/>
        </w:rPr>
      </w:pPr>
      <w:r w:rsidRPr="004D0F72">
        <w:rPr>
          <w:lang w:val="en-US"/>
        </w:rPr>
        <w:t>Co</w:t>
      </w:r>
      <w:r>
        <w:rPr>
          <w:lang w:val="en-US"/>
        </w:rPr>
        <w:t>uld have</w:t>
      </w:r>
    </w:p>
    <w:p w:rsidR="00647030" w:rsidRPr="00A86331" w:rsidRDefault="00647030" w:rsidP="00A86331">
      <w:pPr>
        <w:pStyle w:val="Lijstalinea"/>
        <w:numPr>
          <w:ilvl w:val="0"/>
          <w:numId w:val="9"/>
        </w:numPr>
        <w:rPr>
          <w:lang w:val="en-US"/>
        </w:rPr>
      </w:pPr>
    </w:p>
    <w:p w:rsidR="00A86331" w:rsidRDefault="004D0F72" w:rsidP="004D0F72">
      <w:pPr>
        <w:rPr>
          <w:lang w:val="en-US"/>
        </w:rPr>
      </w:pPr>
      <w:r>
        <w:rPr>
          <w:lang w:val="en-US"/>
        </w:rPr>
        <w:t>W</w:t>
      </w:r>
      <w:r w:rsidR="00647030">
        <w:rPr>
          <w:lang w:val="en-US"/>
        </w:rPr>
        <w:t xml:space="preserve">on’t </w:t>
      </w:r>
      <w:r>
        <w:rPr>
          <w:lang w:val="en-US"/>
        </w:rPr>
        <w:t>have</w:t>
      </w:r>
    </w:p>
    <w:p w:rsidR="004D0F72" w:rsidRPr="00A86331" w:rsidRDefault="00647030" w:rsidP="00A86331">
      <w:pPr>
        <w:pStyle w:val="Lijstalinea"/>
        <w:numPr>
          <w:ilvl w:val="0"/>
          <w:numId w:val="8"/>
        </w:numPr>
        <w:rPr>
          <w:lang w:val="en-US"/>
        </w:rPr>
      </w:pPr>
      <w:r w:rsidRPr="00A86331">
        <w:rPr>
          <w:lang w:val="en-US"/>
        </w:rPr>
        <w:t>DigiD login</w:t>
      </w:r>
    </w:p>
    <w:p w:rsidR="000445FB" w:rsidRPr="004D0F72" w:rsidRDefault="000445FB" w:rsidP="004D0F72">
      <w:pPr>
        <w:rPr>
          <w:lang w:val="en-US"/>
        </w:rPr>
      </w:pPr>
      <w:r w:rsidRPr="004D0F72">
        <w:rPr>
          <w:lang w:val="en-US"/>
        </w:rPr>
        <w:br w:type="page"/>
      </w:r>
    </w:p>
    <w:p w:rsidR="008D48A3" w:rsidRPr="004D0F72" w:rsidRDefault="008D48A3" w:rsidP="008D48A3">
      <w:pPr>
        <w:rPr>
          <w:lang w:val="en-US" w:eastAsia="nl-NL"/>
        </w:rPr>
      </w:pPr>
    </w:p>
    <w:p w:rsidR="008D48A3" w:rsidRPr="008D48A3" w:rsidRDefault="008D48A3" w:rsidP="008F4BBC">
      <w:pPr>
        <w:pStyle w:val="Kop2"/>
      </w:pPr>
      <w:bookmarkStart w:id="7" w:name="_Toc507486768"/>
      <w:r w:rsidRPr="008D48A3">
        <w:t>Use Case</w:t>
      </w:r>
      <w:r w:rsidR="009F6B2B">
        <w:t xml:space="preserve"> Webpagina</w:t>
      </w:r>
      <w:bookmarkEnd w:id="7"/>
    </w:p>
    <w:p w:rsidR="008D48A3" w:rsidRPr="008D48A3" w:rsidRDefault="008D48A3" w:rsidP="008F4BBC"/>
    <w:p w:rsidR="00D076B1" w:rsidRDefault="008D48A3" w:rsidP="008F4BBC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1228613" r:id="rId16"/>
        </w:object>
      </w:r>
    </w:p>
    <w:p w:rsidR="008D48A3" w:rsidRPr="000B51F4" w:rsidRDefault="008D48A3" w:rsidP="00D076B1">
      <w:pPr>
        <w:rPr>
          <w:sz w:val="18"/>
        </w:rPr>
      </w:pPr>
    </w:p>
    <w:p w:rsidR="008F4BBC" w:rsidRDefault="00534F4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highlight w:val="lightGray"/>
          <w:lang w:eastAsia="nl-NL"/>
        </w:rPr>
      </w:pPr>
      <w:r w:rsidRPr="000B51F4">
        <w:rPr>
          <w:szCs w:val="32"/>
        </w:rPr>
        <w:t>Dit is de Use</w:t>
      </w:r>
      <w:r w:rsidR="004B45AD" w:rsidRPr="000B51F4">
        <w:rPr>
          <w:szCs w:val="32"/>
        </w:rPr>
        <w:t xml:space="preserve"> </w:t>
      </w:r>
      <w:r w:rsidRPr="000B51F4">
        <w:rPr>
          <w:szCs w:val="32"/>
        </w:rPr>
        <w:t xml:space="preserve">Case voor </w:t>
      </w:r>
      <w:r w:rsidR="004B45AD" w:rsidRPr="000B51F4">
        <w:rPr>
          <w:szCs w:val="32"/>
        </w:rPr>
        <w:t>webpagina. Als je op een partij wilt stemmen moet je inloggen</w:t>
      </w:r>
      <w:r w:rsidR="000B51F4" w:rsidRPr="000B51F4">
        <w:rPr>
          <w:szCs w:val="32"/>
        </w:rPr>
        <w:t>. Om de resultaten van de stemming te bekijken hoef je niet ingelogd zijn, iedereen die op de site komt de resultaten bekijken.</w:t>
      </w:r>
      <w:r w:rsidR="008F4BBC">
        <w:rPr>
          <w:sz w:val="36"/>
          <w:szCs w:val="32"/>
          <w:highlight w:val="lightGray"/>
        </w:rPr>
        <w:br w:type="page"/>
      </w:r>
    </w:p>
    <w:p w:rsidR="003D4AA1" w:rsidRDefault="00812EFA" w:rsidP="008F4BBC">
      <w:pPr>
        <w:pStyle w:val="Kop2"/>
      </w:pPr>
      <w:bookmarkStart w:id="8" w:name="_Toc507486769"/>
      <w:r w:rsidRPr="008F4BBC">
        <w:lastRenderedPageBreak/>
        <w:t>Use Case WPF-applicatie</w:t>
      </w:r>
      <w:bookmarkEnd w:id="8"/>
    </w:p>
    <w:p w:rsidR="0009709D" w:rsidRPr="0009709D" w:rsidRDefault="0009709D" w:rsidP="0009709D">
      <w:pPr>
        <w:rPr>
          <w:lang w:eastAsia="nl-NL"/>
        </w:rPr>
      </w:pPr>
    </w:p>
    <w:p w:rsidR="000B51F4" w:rsidRDefault="003D4AA1" w:rsidP="0009709D">
      <w:r>
        <w:object w:dxaOrig="11676" w:dyaOrig="7141">
          <v:shape id="_x0000_i1026" type="#_x0000_t75" style="width:453pt;height:277.2pt" o:ole="">
            <v:imagedata r:id="rId17" o:title=""/>
          </v:shape>
          <o:OLEObject Type="Embed" ProgID="Visio.Drawing.15" ShapeID="_x0000_i1026" DrawAspect="Content" ObjectID="_1581228614" r:id="rId18"/>
        </w:object>
      </w:r>
    </w:p>
    <w:p w:rsidR="00101C41" w:rsidRDefault="000B51F4" w:rsidP="0009709D">
      <w:pPr>
        <w:rPr>
          <w:sz w:val="36"/>
          <w:szCs w:val="32"/>
        </w:rPr>
      </w:pPr>
      <w:r>
        <w:t>Dit is onze Use Case voor onze WPF-applicatie</w:t>
      </w:r>
      <w:r w:rsidR="00BC719B">
        <w:t>. In de WPF kunt u alleen de stemoverzicht zien. Je hoeft er niet voor in te loggen.</w:t>
      </w:r>
      <w:r w:rsidR="00101C41">
        <w:br w:type="page"/>
      </w:r>
    </w:p>
    <w:p w:rsidR="008D48A3" w:rsidRDefault="008D48A3" w:rsidP="008D48A3">
      <w:pPr>
        <w:pStyle w:val="Kop1"/>
      </w:pPr>
      <w:bookmarkStart w:id="9" w:name="_Toc507486770"/>
      <w:r>
        <w:lastRenderedPageBreak/>
        <w:t>FlowChart</w:t>
      </w:r>
      <w:bookmarkEnd w:id="9"/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bookmarkStart w:id="10" w:name="_Toc507486771"/>
      <w:r>
        <w:t>FlowChart Webpagina</w:t>
      </w:r>
      <w:bookmarkEnd w:id="10"/>
    </w:p>
    <w:p w:rsidR="008D48A3" w:rsidRDefault="008D48A3" w:rsidP="00D076B1"/>
    <w:p w:rsidR="00812EFA" w:rsidRDefault="008D48A3" w:rsidP="008D48A3">
      <w:r>
        <w:object w:dxaOrig="7788" w:dyaOrig="9289">
          <v:shape id="_x0000_i1027" type="#_x0000_t75" style="width:298.8pt;height:356.4pt" o:ole="">
            <v:imagedata r:id="rId19" o:title=""/>
          </v:shape>
          <o:OLEObject Type="Embed" ProgID="Visio.Drawing.15" ShapeID="_x0000_i1027" DrawAspect="Content" ObjectID="_1581228615" r:id="rId20"/>
        </w:object>
      </w:r>
      <w:bookmarkStart w:id="11" w:name="_Toc435780369"/>
      <w:bookmarkStart w:id="12" w:name="_Toc449083614"/>
    </w:p>
    <w:p w:rsidR="002B6E60" w:rsidRDefault="004A2DCB" w:rsidP="008D48A3">
      <w:r>
        <w:t>Dit is onze FlowChart over de webpagina</w:t>
      </w:r>
      <w:r w:rsidR="00D60262">
        <w:t xml:space="preserve"> hier zie je wat je over tegen kan komen als je gaat stemmen.</w:t>
      </w:r>
    </w:p>
    <w:p w:rsidR="008F4BBC" w:rsidRDefault="00812EFA" w:rsidP="008F4BBC">
      <w:pPr>
        <w:pStyle w:val="Kop2"/>
      </w:pPr>
      <w:bookmarkStart w:id="13" w:name="_Toc507486772"/>
      <w:r>
        <w:lastRenderedPageBreak/>
        <w:t>FlowChart WPF-applicatie</w:t>
      </w:r>
      <w:bookmarkEnd w:id="13"/>
    </w:p>
    <w:p w:rsidR="000045B8" w:rsidRDefault="008F4BBC" w:rsidP="0009709D">
      <w:r>
        <w:object w:dxaOrig="6996" w:dyaOrig="6168">
          <v:shape id="_x0000_i1028" type="#_x0000_t75" style="width:349.8pt;height:308.4pt" o:ole="">
            <v:imagedata r:id="rId21" o:title=""/>
          </v:shape>
          <o:OLEObject Type="Embed" ProgID="Visio.Drawing.15" ShapeID="_x0000_i1028" DrawAspect="Content" ObjectID="_1581228616" r:id="rId22"/>
        </w:object>
      </w:r>
    </w:p>
    <w:p w:rsidR="008F4BBC" w:rsidRPr="008F4BBC" w:rsidRDefault="000045B8" w:rsidP="0009709D">
      <w:pPr>
        <w:rPr>
          <w:lang w:eastAsia="nl-NL"/>
        </w:rPr>
      </w:pPr>
      <w:r>
        <w:t>Dit is de FlowChart over de WPF-applicatie. Hierin is duidelijk te zien waar je mogelijk mee te maken gaat krijgen als je de applicatie gebruikt.</w:t>
      </w:r>
      <w:r w:rsidR="00304F02">
        <w:br w:type="page"/>
      </w:r>
    </w:p>
    <w:p w:rsidR="00304F02" w:rsidRDefault="00304F02" w:rsidP="00304F02">
      <w:pPr>
        <w:pStyle w:val="Kop1"/>
      </w:pPr>
      <w:bookmarkStart w:id="14" w:name="_Toc507486773"/>
      <w:r>
        <w:lastRenderedPageBreak/>
        <w:t>Gebruikersschermen</w:t>
      </w:r>
      <w:bookmarkEnd w:id="11"/>
      <w:bookmarkEnd w:id="12"/>
      <w:bookmarkEnd w:id="14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29" type="#_x0000_t75" style="width:453pt;height:540.6pt" o:ole="">
            <v:imagedata r:id="rId23" o:title=""/>
          </v:shape>
          <o:OLEObject Type="Embed" ProgID="Visio.Drawing.15" ShapeID="_x0000_i1029" DrawAspect="Content" ObjectID="_1581228617" r:id="rId24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5" w:name="_Toc447878399"/>
      <w:bookmarkStart w:id="16" w:name="_Toc449083615"/>
      <w:r>
        <w:br w:type="page"/>
      </w:r>
      <w:r w:rsidR="00BE537A">
        <w:object w:dxaOrig="11221" w:dyaOrig="7909">
          <v:shape id="_x0000_i1030" type="#_x0000_t75" style="width:453.6pt;height:319.8pt" o:ole="">
            <v:imagedata r:id="rId25" o:title=""/>
          </v:shape>
          <o:OLEObject Type="Embed" ProgID="Visio.Drawing.15" ShapeID="_x0000_i1030" DrawAspect="Content" ObjectID="_1581228618" r:id="rId26"/>
        </w:object>
      </w:r>
      <w:r w:rsidR="00BE537A">
        <w:object w:dxaOrig="11221" w:dyaOrig="6084">
          <v:shape id="_x0000_i1031" type="#_x0000_t75" style="width:453.6pt;height:246pt" o:ole="">
            <v:imagedata r:id="rId27" o:title=""/>
          </v:shape>
          <o:OLEObject Type="Embed" ProgID="Visio.Drawing.15" ShapeID="_x0000_i1031" DrawAspect="Content" ObjectID="_1581228619" r:id="rId28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0E283E" w:rsidRDefault="000E283E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bookmarkStart w:id="17" w:name="_Toc507486774"/>
      <w:r w:rsidRPr="0056187F">
        <w:lastRenderedPageBreak/>
        <w:t>Navigatiestructuur</w:t>
      </w:r>
      <w:bookmarkEnd w:id="15"/>
      <w:bookmarkEnd w:id="16"/>
      <w:bookmarkEnd w:id="17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8" w:name="_Toc435780371"/>
      <w:bookmarkStart w:id="19" w:name="_Toc449083616"/>
      <w:r>
        <w:br w:type="page"/>
      </w:r>
    </w:p>
    <w:p w:rsidR="0028708E" w:rsidRDefault="00304F02" w:rsidP="0028708E">
      <w:pPr>
        <w:pStyle w:val="Kop1"/>
      </w:pPr>
      <w:bookmarkStart w:id="20" w:name="_Toc507486775"/>
      <w:r>
        <w:lastRenderedPageBreak/>
        <w:t>Formulierontwerp</w:t>
      </w:r>
      <w:bookmarkEnd w:id="18"/>
      <w:bookmarkEnd w:id="19"/>
      <w:bookmarkEnd w:id="20"/>
    </w:p>
    <w:p w:rsidR="0028708E" w:rsidRDefault="0028708E" w:rsidP="0028708E">
      <w:pPr>
        <w:rPr>
          <w:lang w:eastAsia="nl-NL"/>
        </w:rPr>
      </w:pPr>
    </w:p>
    <w:p w:rsidR="0028708E" w:rsidRPr="0028708E" w:rsidRDefault="0028708E" w:rsidP="0028708E">
      <w:pPr>
        <w:rPr>
          <w:lang w:eastAsia="nl-NL"/>
        </w:rPr>
      </w:pPr>
      <w:r>
        <w:object w:dxaOrig="3972" w:dyaOrig="3517">
          <v:shape id="_x0000_i1032" type="#_x0000_t75" style="width:198.6pt;height:175.8pt" o:ole="">
            <v:imagedata r:id="rId30" o:title=""/>
          </v:shape>
          <o:OLEObject Type="Embed" ProgID="Visio.Drawing.15" ShapeID="_x0000_i1032" DrawAspect="Content" ObjectID="_1581228620" r:id="rId31"/>
        </w:object>
      </w:r>
    </w:p>
    <w:p w:rsidR="00BB3FAF" w:rsidRDefault="002840E0">
      <w:pPr>
        <w:spacing w:after="200" w:line="276" w:lineRule="auto"/>
        <w:jc w:val="left"/>
      </w:pPr>
      <w:bookmarkStart w:id="21" w:name="_Toc447878401"/>
      <w:bookmarkStart w:id="22" w:name="_Toc449083617"/>
      <w:r>
        <w:t xml:space="preserve">Hier is ons </w:t>
      </w:r>
      <w:r w:rsidR="00F61B0B">
        <w:t>inlogsysteem om te stemmen zichtbaar</w:t>
      </w:r>
      <w:r w:rsidR="00FD568D">
        <w:t>. Je hebt voor in te loggen je BSN nodig en je code die je per post ontvangt.</w:t>
      </w:r>
    </w:p>
    <w:p w:rsidR="00FE5080" w:rsidRDefault="00FE50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r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  <w:br w:type="page"/>
      </w:r>
    </w:p>
    <w:p w:rsidR="00304F02" w:rsidRDefault="00304F02" w:rsidP="00304F02">
      <w:pPr>
        <w:pStyle w:val="Kop1"/>
      </w:pPr>
      <w:bookmarkStart w:id="23" w:name="_Toc507486776"/>
      <w:r>
        <w:lastRenderedPageBreak/>
        <w:t>Uitvoerontwerp</w:t>
      </w:r>
      <w:bookmarkEnd w:id="21"/>
      <w:bookmarkEnd w:id="22"/>
      <w:bookmarkEnd w:id="23"/>
    </w:p>
    <w:p w:rsidR="00304F02" w:rsidRPr="00BF6383" w:rsidRDefault="00304F02" w:rsidP="00304F02">
      <w:pPr>
        <w:pStyle w:val="Default"/>
      </w:pPr>
    </w:p>
    <w:p w:rsidR="00904D5A" w:rsidRPr="00904D5A" w:rsidRDefault="00904D5A" w:rsidP="00904D5A">
      <w:pPr>
        <w:rPr>
          <w:lang w:eastAsia="nl-NL"/>
        </w:rPr>
      </w:pPr>
      <w:r>
        <w:rPr>
          <w:lang w:eastAsia="nl-NL"/>
        </w:rPr>
        <w:t>Een diagram met het aantal stemmen per partij per gemeente.</w:t>
      </w:r>
    </w:p>
    <w:p w:rsidR="00690EBA" w:rsidRPr="00690EBA" w:rsidRDefault="00690EBA" w:rsidP="00690EBA">
      <w:pPr>
        <w:rPr>
          <w:lang w:eastAsia="nl-NL"/>
        </w:rPr>
      </w:pPr>
    </w:p>
    <w:sectPr w:rsidR="00690EBA" w:rsidRPr="00690EBA" w:rsidSect="005754E0">
      <w:headerReference w:type="default" r:id="rId32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3E3E" w:rsidRDefault="00A63E3E" w:rsidP="00E15D68">
      <w:pPr>
        <w:spacing w:line="240" w:lineRule="auto"/>
      </w:pPr>
      <w:r>
        <w:separator/>
      </w:r>
    </w:p>
  </w:endnote>
  <w:endnote w:type="continuationSeparator" w:id="0">
    <w:p w:rsidR="00A63E3E" w:rsidRDefault="00A63E3E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EndPr/>
    <w:sdtContent>
      <w:p w:rsidR="00153276" w:rsidRDefault="00153276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AAD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EndPr/>
    <w:sdtContent>
      <w:p w:rsidR="00153276" w:rsidRPr="00845276" w:rsidRDefault="00153276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AAD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3E3E" w:rsidRDefault="00A63E3E" w:rsidP="00E15D68">
      <w:pPr>
        <w:spacing w:line="240" w:lineRule="auto"/>
      </w:pPr>
      <w:r>
        <w:separator/>
      </w:r>
    </w:p>
  </w:footnote>
  <w:footnote w:type="continuationSeparator" w:id="0">
    <w:p w:rsidR="00A63E3E" w:rsidRDefault="00A63E3E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Default="00153276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Default="00153276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276" w:rsidRPr="00304F02" w:rsidRDefault="00153276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B0D92"/>
    <w:multiLevelType w:val="hybridMultilevel"/>
    <w:tmpl w:val="7EC24A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261F7"/>
    <w:multiLevelType w:val="hybridMultilevel"/>
    <w:tmpl w:val="3712147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67F59"/>
    <w:multiLevelType w:val="hybridMultilevel"/>
    <w:tmpl w:val="9FF034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10106"/>
    <w:multiLevelType w:val="hybridMultilevel"/>
    <w:tmpl w:val="E402A88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10"/>
  </w:num>
  <w:num w:numId="6">
    <w:abstractNumId w:val="0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045B8"/>
    <w:rsid w:val="000202AF"/>
    <w:rsid w:val="00041FF0"/>
    <w:rsid w:val="000445FB"/>
    <w:rsid w:val="00062EEC"/>
    <w:rsid w:val="00063DBA"/>
    <w:rsid w:val="00085E8A"/>
    <w:rsid w:val="00093764"/>
    <w:rsid w:val="0009709D"/>
    <w:rsid w:val="000B21DE"/>
    <w:rsid w:val="000B51F4"/>
    <w:rsid w:val="000D071E"/>
    <w:rsid w:val="000E283E"/>
    <w:rsid w:val="000E73B9"/>
    <w:rsid w:val="00101C41"/>
    <w:rsid w:val="00123D3B"/>
    <w:rsid w:val="00153276"/>
    <w:rsid w:val="001577A1"/>
    <w:rsid w:val="00171C89"/>
    <w:rsid w:val="00181BA8"/>
    <w:rsid w:val="001A0BD5"/>
    <w:rsid w:val="001A57C2"/>
    <w:rsid w:val="001A7707"/>
    <w:rsid w:val="001B7BD1"/>
    <w:rsid w:val="001D53DC"/>
    <w:rsid w:val="00216AB2"/>
    <w:rsid w:val="002230E9"/>
    <w:rsid w:val="00237C4E"/>
    <w:rsid w:val="00240C2E"/>
    <w:rsid w:val="002468B1"/>
    <w:rsid w:val="00261D4D"/>
    <w:rsid w:val="00272C9D"/>
    <w:rsid w:val="002763E9"/>
    <w:rsid w:val="0028164F"/>
    <w:rsid w:val="002840E0"/>
    <w:rsid w:val="0028708E"/>
    <w:rsid w:val="002872BA"/>
    <w:rsid w:val="002B6D8F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021E"/>
    <w:rsid w:val="00391DC3"/>
    <w:rsid w:val="003B21D4"/>
    <w:rsid w:val="003C17B0"/>
    <w:rsid w:val="003C6264"/>
    <w:rsid w:val="003C7459"/>
    <w:rsid w:val="003D2D29"/>
    <w:rsid w:val="003D2F37"/>
    <w:rsid w:val="003D4AA1"/>
    <w:rsid w:val="004600C2"/>
    <w:rsid w:val="004918C2"/>
    <w:rsid w:val="004A0228"/>
    <w:rsid w:val="004A1FE3"/>
    <w:rsid w:val="004A2DCB"/>
    <w:rsid w:val="004B45AD"/>
    <w:rsid w:val="004B4AD0"/>
    <w:rsid w:val="004C2C8C"/>
    <w:rsid w:val="004D0F72"/>
    <w:rsid w:val="004D2957"/>
    <w:rsid w:val="00534F42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47030"/>
    <w:rsid w:val="0066776B"/>
    <w:rsid w:val="00675575"/>
    <w:rsid w:val="006807FF"/>
    <w:rsid w:val="00690BDC"/>
    <w:rsid w:val="00690EBA"/>
    <w:rsid w:val="006A635D"/>
    <w:rsid w:val="006B0BAA"/>
    <w:rsid w:val="006B4DEC"/>
    <w:rsid w:val="006F636C"/>
    <w:rsid w:val="006F79A4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7F0F63"/>
    <w:rsid w:val="00800C25"/>
    <w:rsid w:val="00812EFA"/>
    <w:rsid w:val="00813C8F"/>
    <w:rsid w:val="008374F1"/>
    <w:rsid w:val="00845276"/>
    <w:rsid w:val="00876F52"/>
    <w:rsid w:val="008A46D4"/>
    <w:rsid w:val="008C7B2E"/>
    <w:rsid w:val="008D48A3"/>
    <w:rsid w:val="008D491A"/>
    <w:rsid w:val="008F4BBC"/>
    <w:rsid w:val="00904D5A"/>
    <w:rsid w:val="009114A3"/>
    <w:rsid w:val="009240D9"/>
    <w:rsid w:val="00951387"/>
    <w:rsid w:val="0095360E"/>
    <w:rsid w:val="00956F36"/>
    <w:rsid w:val="009572E0"/>
    <w:rsid w:val="009865F0"/>
    <w:rsid w:val="009B6508"/>
    <w:rsid w:val="009E5FE2"/>
    <w:rsid w:val="009E6E05"/>
    <w:rsid w:val="009F04E3"/>
    <w:rsid w:val="009F6B2B"/>
    <w:rsid w:val="00A05E7E"/>
    <w:rsid w:val="00A12C10"/>
    <w:rsid w:val="00A20A4E"/>
    <w:rsid w:val="00A439BE"/>
    <w:rsid w:val="00A63E3E"/>
    <w:rsid w:val="00A758EE"/>
    <w:rsid w:val="00A86331"/>
    <w:rsid w:val="00A9244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B3FAF"/>
    <w:rsid w:val="00BC2C6D"/>
    <w:rsid w:val="00BC719B"/>
    <w:rsid w:val="00BD0DAA"/>
    <w:rsid w:val="00BE537A"/>
    <w:rsid w:val="00BF329F"/>
    <w:rsid w:val="00BF6383"/>
    <w:rsid w:val="00C40CE8"/>
    <w:rsid w:val="00CA46B8"/>
    <w:rsid w:val="00CD5936"/>
    <w:rsid w:val="00D076B1"/>
    <w:rsid w:val="00D4628A"/>
    <w:rsid w:val="00D54A10"/>
    <w:rsid w:val="00D60262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ED2FEE"/>
    <w:rsid w:val="00F10AAD"/>
    <w:rsid w:val="00F10EF5"/>
    <w:rsid w:val="00F15E61"/>
    <w:rsid w:val="00F4479B"/>
    <w:rsid w:val="00F47765"/>
    <w:rsid w:val="00F542EC"/>
    <w:rsid w:val="00F61B0B"/>
    <w:rsid w:val="00F74BFC"/>
    <w:rsid w:val="00F80CB6"/>
    <w:rsid w:val="00F94F2C"/>
    <w:rsid w:val="00FA51B6"/>
    <w:rsid w:val="00FC3CC5"/>
    <w:rsid w:val="00FD568D"/>
    <w:rsid w:val="00FE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71D526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Visio_Drawing6.vsdx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31" Type="http://schemas.openxmlformats.org/officeDocument/2006/relationships/package" Target="embeddings/Microsoft_Visio_Drawing7.vsdx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emf"/><Relationship Id="rId30" Type="http://schemas.openxmlformats.org/officeDocument/2006/relationships/image" Target="media/image10.emf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10E3AF-4870-47AE-9ED2-403464D4A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210</TotalTime>
  <Pages>13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Swinkels, Bram</cp:lastModifiedBy>
  <cp:revision>24</cp:revision>
  <dcterms:created xsi:type="dcterms:W3CDTF">2016-09-22T09:30:00Z</dcterms:created>
  <dcterms:modified xsi:type="dcterms:W3CDTF">2018-02-27T08:24:00Z</dcterms:modified>
</cp:coreProperties>
</file>